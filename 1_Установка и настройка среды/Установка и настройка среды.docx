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5DA" w:rsidRPr="00886A15" w:rsidRDefault="006B75DA">
      <w:pPr>
        <w:pStyle w:val="normal0"/>
        <w:jc w:val="both"/>
        <w:rPr>
          <w:b/>
        </w:rPr>
      </w:pPr>
      <w:r>
        <w:rPr>
          <w:b/>
        </w:rPr>
        <w:t>Для Win</w:t>
      </w:r>
    </w:p>
    <w:p w:rsidR="006B75DA" w:rsidRPr="00886A15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 w:rsidRPr="00886A15">
        <w:t xml:space="preserve">1 Открыть сайт </w:t>
      </w:r>
      <w:r w:rsidRPr="00886A15">
        <w:rPr>
          <w:b/>
        </w:rPr>
        <w:t>Anaconda.com</w:t>
      </w:r>
      <w:r w:rsidRPr="00886A15">
        <w:t xml:space="preserve"> </w:t>
      </w:r>
    </w:p>
    <w:p w:rsidR="006B75DA" w:rsidRPr="00886A15" w:rsidRDefault="006B75DA">
      <w:pPr>
        <w:pStyle w:val="normal0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05pt;height:203.5pt">
            <v:imagedata r:id="rId4" o:title=""/>
          </v:shape>
        </w:pict>
      </w:r>
    </w:p>
    <w:p w:rsidR="006B75DA" w:rsidRPr="00886A15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 w:rsidRPr="00886A15">
        <w:t>2 Скачать дистрибутив, запустить на установку</w:t>
      </w:r>
      <w:r w:rsidRPr="008277BF">
        <w:t xml:space="preserve"> (указать галочку </w:t>
      </w:r>
      <w:r w:rsidRPr="008277BF">
        <w:rPr>
          <w:b/>
          <w:lang w:val="en-US"/>
        </w:rPr>
        <w:t>add</w:t>
      </w:r>
      <w:r w:rsidRPr="008277BF">
        <w:rPr>
          <w:b/>
        </w:rPr>
        <w:t xml:space="preserve"> </w:t>
      </w:r>
      <w:r w:rsidRPr="008277BF">
        <w:rPr>
          <w:b/>
          <w:lang w:val="en-US"/>
        </w:rPr>
        <w:t>path</w:t>
      </w:r>
      <w:r w:rsidRPr="008277BF">
        <w:t>)</w:t>
      </w:r>
    </w:p>
    <w:p w:rsidR="006B75DA" w:rsidRPr="00886A15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 w:rsidRPr="00886A15">
        <w:t xml:space="preserve">3 </w:t>
      </w:r>
      <w:r>
        <w:t>В результате установки появятся в меню «Пуск» значки</w:t>
      </w:r>
    </w:p>
    <w:p w:rsidR="006B75DA" w:rsidRDefault="006B75DA">
      <w:pPr>
        <w:pStyle w:val="normal0"/>
        <w:jc w:val="both"/>
        <w:rPr>
          <w:b/>
        </w:rPr>
      </w:pPr>
      <w:r w:rsidRPr="0088413B">
        <w:rPr>
          <w:b/>
        </w:rPr>
        <w:pict>
          <v:shape id="_x0000_i1026" type="#_x0000_t75" style="width:227.25pt;height:331.2pt">
            <v:imagedata r:id="rId5" o:title=""/>
          </v:shape>
        </w:pict>
      </w:r>
    </w:p>
    <w:p w:rsidR="006B75DA" w:rsidRPr="00886A15" w:rsidRDefault="006B75DA">
      <w:pPr>
        <w:pStyle w:val="normal0"/>
        <w:jc w:val="both"/>
      </w:pPr>
      <w:r w:rsidRPr="00886A15">
        <w:rPr>
          <w:b/>
        </w:rPr>
        <w:t>Anaconda Navigator</w:t>
      </w:r>
      <w:r w:rsidRPr="00886A15">
        <w:t xml:space="preserve"> – </w:t>
      </w:r>
      <w:r>
        <w:t>визуальный интерфейс для управления средами выполнения</w:t>
      </w:r>
    </w:p>
    <w:p w:rsidR="006B75DA" w:rsidRPr="00886A15" w:rsidRDefault="006B75DA">
      <w:pPr>
        <w:pStyle w:val="normal0"/>
        <w:jc w:val="both"/>
      </w:pPr>
    </w:p>
    <w:p w:rsidR="006B75DA" w:rsidRPr="00886A15" w:rsidRDefault="006B75DA">
      <w:pPr>
        <w:pStyle w:val="normal0"/>
        <w:jc w:val="both"/>
      </w:pPr>
      <w:r w:rsidRPr="00886A15">
        <w:rPr>
          <w:b/>
        </w:rPr>
        <w:t>Anaconda Promt</w:t>
      </w:r>
      <w:r w:rsidRPr="00886A15">
        <w:t xml:space="preserve"> </w:t>
      </w:r>
      <w:r>
        <w:t>– интерфейс командного окна</w:t>
      </w:r>
    </w:p>
    <w:p w:rsidR="006B75DA" w:rsidRPr="00886A15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 w:rsidRPr="00C62149">
        <w:rPr>
          <w:b/>
          <w:lang w:val="en-US"/>
        </w:rPr>
        <w:t>Jupyter</w:t>
      </w:r>
      <w:r w:rsidRPr="00C62149">
        <w:rPr>
          <w:b/>
        </w:rPr>
        <w:t xml:space="preserve"> </w:t>
      </w:r>
      <w:r w:rsidRPr="00C62149">
        <w:rPr>
          <w:b/>
          <w:lang w:val="en-US"/>
        </w:rPr>
        <w:t>Notebook</w:t>
      </w:r>
      <w:r w:rsidRPr="00C62149">
        <w:t xml:space="preserve"> – веб-</w:t>
      </w:r>
      <w:r>
        <w:t>интерфейс и среда программирования</w:t>
      </w:r>
    </w:p>
    <w:p w:rsidR="006B75DA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 w:rsidRPr="00C62149">
        <w:rPr>
          <w:b/>
          <w:lang w:val="en-US"/>
        </w:rPr>
        <w:t>Spyder</w:t>
      </w:r>
      <w:r w:rsidRPr="007E7E9C">
        <w:t xml:space="preserve"> – </w:t>
      </w:r>
      <w:r>
        <w:rPr>
          <w:lang w:val="en-US"/>
        </w:rPr>
        <w:t>IDE</w:t>
      </w:r>
      <w:r w:rsidRPr="007E7E9C">
        <w:t xml:space="preserve"> </w:t>
      </w:r>
    </w:p>
    <w:p w:rsidR="006B75DA" w:rsidRDefault="006B75DA">
      <w:pPr>
        <w:pStyle w:val="normal0"/>
        <w:jc w:val="both"/>
      </w:pPr>
    </w:p>
    <w:p w:rsidR="006B75DA" w:rsidRPr="00C62149" w:rsidRDefault="006B75DA">
      <w:pPr>
        <w:pStyle w:val="normal0"/>
        <w:jc w:val="both"/>
      </w:pPr>
    </w:p>
    <w:p w:rsidR="006B75DA" w:rsidRPr="007E7E9C" w:rsidRDefault="006B75DA">
      <w:pPr>
        <w:pStyle w:val="normal0"/>
        <w:jc w:val="both"/>
      </w:pPr>
      <w:r w:rsidRPr="00886A15">
        <w:t>Создание</w:t>
      </w:r>
      <w:r w:rsidRPr="00C62149">
        <w:t xml:space="preserve"> </w:t>
      </w:r>
      <w:r w:rsidRPr="00886A15">
        <w:t>среды</w:t>
      </w:r>
      <w:r w:rsidRPr="00C62149">
        <w:t xml:space="preserve"> (не обязательно, но крайне желательно это сделать)</w:t>
      </w:r>
    </w:p>
    <w:p w:rsidR="006B75DA" w:rsidRPr="007E7E9C" w:rsidRDefault="006B75DA">
      <w:pPr>
        <w:pStyle w:val="normal0"/>
        <w:jc w:val="both"/>
      </w:pPr>
    </w:p>
    <w:p w:rsidR="006B75DA" w:rsidRPr="0078354A" w:rsidRDefault="006B75DA">
      <w:pPr>
        <w:pStyle w:val="normal0"/>
        <w:jc w:val="both"/>
      </w:pPr>
      <w:r>
        <w:t xml:space="preserve">Среда – это окружение с установленными зависимостями (библиотеками, программами, настройками и т.п.) - </w:t>
      </w:r>
      <w:r>
        <w:rPr>
          <w:rStyle w:val="extendedtext-shortextended-textshort"/>
          <w:rFonts w:cs="Arial"/>
        </w:rPr>
        <w:t xml:space="preserve">помогает управлять зависимостями и изолировать проекты друг от друга. По-умолчанию установлена одна среда </w:t>
      </w:r>
      <w:r w:rsidRPr="0078354A">
        <w:rPr>
          <w:rStyle w:val="extendedtext-shortextended-textshort"/>
          <w:rFonts w:cs="Arial"/>
          <w:b/>
        </w:rPr>
        <w:t>base</w:t>
      </w:r>
      <w:r>
        <w:rPr>
          <w:rStyle w:val="extendedtext-shortextended-textshort"/>
          <w:rFonts w:cs="Arial"/>
        </w:rPr>
        <w:t>.</w:t>
      </w:r>
    </w:p>
    <w:p w:rsidR="006B75DA" w:rsidRDefault="006B75DA">
      <w:pPr>
        <w:pStyle w:val="normal0"/>
        <w:jc w:val="both"/>
        <w:rPr>
          <w:b/>
        </w:rPr>
      </w:pPr>
    </w:p>
    <w:p w:rsidR="006B75DA" w:rsidRDefault="006B75DA" w:rsidP="00121D11">
      <w:pPr>
        <w:pStyle w:val="normal0"/>
        <w:jc w:val="both"/>
      </w:pPr>
      <w:r w:rsidRPr="000812B1">
        <w:t xml:space="preserve">Открыть </w:t>
      </w:r>
      <w:r>
        <w:t>интерфейс командного окна</w:t>
      </w:r>
      <w:r>
        <w:rPr>
          <w:b/>
        </w:rPr>
        <w:t xml:space="preserve"> </w:t>
      </w:r>
      <w:r w:rsidRPr="00886A15">
        <w:rPr>
          <w:b/>
        </w:rPr>
        <w:t>Anaconda Promt</w:t>
      </w:r>
    </w:p>
    <w:p w:rsidR="006B75DA" w:rsidRDefault="006B75DA" w:rsidP="00121D11">
      <w:pPr>
        <w:pStyle w:val="normal0"/>
        <w:jc w:val="both"/>
      </w:pPr>
    </w:p>
    <w:p w:rsidR="006B75DA" w:rsidRPr="00121D11" w:rsidRDefault="006B75DA" w:rsidP="00121D11">
      <w:pPr>
        <w:pStyle w:val="normal0"/>
        <w:jc w:val="both"/>
      </w:pPr>
      <w:r>
        <w:t xml:space="preserve">Для создания и управления средами используется пакетный менеджер </w:t>
      </w:r>
      <w:r w:rsidRPr="00121D11">
        <w:rPr>
          <w:b/>
        </w:rPr>
        <w:t xml:space="preserve">conda </w:t>
      </w:r>
    </w:p>
    <w:p w:rsidR="006B75DA" w:rsidRPr="00C62149" w:rsidRDefault="006B75DA">
      <w:pPr>
        <w:pStyle w:val="normal0"/>
        <w:jc w:val="both"/>
        <w:rPr>
          <w:b/>
        </w:rPr>
      </w:pPr>
    </w:p>
    <w:p w:rsidR="006B75DA" w:rsidRPr="000812B1" w:rsidRDefault="006B75DA">
      <w:pPr>
        <w:pStyle w:val="normal0"/>
        <w:jc w:val="both"/>
      </w:pPr>
      <w:r>
        <w:t xml:space="preserve">Для создания используется команда </w:t>
      </w:r>
      <w:r w:rsidRPr="00886A15">
        <w:rPr>
          <w:b/>
          <w:lang w:val="en-US"/>
        </w:rPr>
        <w:t>create</w:t>
      </w:r>
      <w:r w:rsidRPr="00121D11">
        <w:t xml:space="preserve">, </w:t>
      </w:r>
      <w:r>
        <w:t xml:space="preserve">далее через параметр </w:t>
      </w:r>
      <w:r>
        <w:rPr>
          <w:b/>
        </w:rPr>
        <w:t>–</w:t>
      </w:r>
      <w:r w:rsidRPr="00121D11">
        <w:rPr>
          <w:b/>
        </w:rPr>
        <w:t xml:space="preserve">n </w:t>
      </w:r>
      <w:r>
        <w:t xml:space="preserve">указывается название среды </w:t>
      </w:r>
      <w:r>
        <w:rPr>
          <w:b/>
          <w:lang w:val="en-US"/>
        </w:rPr>
        <w:t>dnnenv</w:t>
      </w:r>
      <w:r>
        <w:rPr>
          <w:b/>
        </w:rPr>
        <w:t xml:space="preserve"> </w:t>
      </w:r>
      <w:r w:rsidRPr="00121D11">
        <w:t>(</w:t>
      </w:r>
      <w:r>
        <w:t>или любое другое латинскими буквами</w:t>
      </w:r>
      <w:r w:rsidRPr="00121D11">
        <w:t>)</w:t>
      </w:r>
      <w:r>
        <w:t xml:space="preserve"> и требуемые пакеты, которые нужно установить через пробелы. Если требуется установить пакет конкретной версии, то его номер указывается после названия пакета и знака ревенства, например </w:t>
      </w:r>
      <w:r w:rsidRPr="00886A15">
        <w:rPr>
          <w:b/>
          <w:lang w:val="en-US"/>
        </w:rPr>
        <w:t>python</w:t>
      </w:r>
      <w:r w:rsidRPr="000812B1">
        <w:rPr>
          <w:b/>
        </w:rPr>
        <w:t>=3.7</w:t>
      </w:r>
      <w:r w:rsidRPr="000812B1">
        <w:t xml:space="preserve">. </w:t>
      </w:r>
      <w:r>
        <w:t>Если версия не указывается, то устанавливается пакет последней доступной версии.</w:t>
      </w:r>
    </w:p>
    <w:p w:rsidR="006B75DA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>
        <w:t>Команда будет выглядеть так:</w:t>
      </w:r>
    </w:p>
    <w:p w:rsidR="006B75DA" w:rsidRPr="00121D11" w:rsidRDefault="006B75DA">
      <w:pPr>
        <w:pStyle w:val="normal0"/>
        <w:jc w:val="both"/>
      </w:pPr>
    </w:p>
    <w:p w:rsidR="006B75DA" w:rsidRPr="007E7E9C" w:rsidRDefault="006B75DA">
      <w:pPr>
        <w:pStyle w:val="normal0"/>
        <w:jc w:val="both"/>
      </w:pPr>
      <w:r w:rsidRPr="00886A15">
        <w:rPr>
          <w:b/>
          <w:lang w:val="en-US"/>
        </w:rPr>
        <w:t>conda</w:t>
      </w:r>
      <w:r w:rsidRPr="007E7E9C">
        <w:rPr>
          <w:b/>
        </w:rPr>
        <w:t xml:space="preserve"> </w:t>
      </w:r>
      <w:r w:rsidRPr="00886A15">
        <w:rPr>
          <w:b/>
          <w:lang w:val="en-US"/>
        </w:rPr>
        <w:t>create</w:t>
      </w:r>
      <w:r w:rsidRPr="007E7E9C">
        <w:rPr>
          <w:b/>
        </w:rPr>
        <w:t xml:space="preserve"> -</w:t>
      </w:r>
      <w:r w:rsidRPr="00886A15">
        <w:rPr>
          <w:b/>
          <w:lang w:val="en-US"/>
        </w:rPr>
        <w:t>n</w:t>
      </w:r>
      <w:r w:rsidRPr="007E7E9C">
        <w:rPr>
          <w:b/>
        </w:rPr>
        <w:t xml:space="preserve"> </w:t>
      </w:r>
      <w:r>
        <w:rPr>
          <w:b/>
          <w:lang w:val="en-US"/>
        </w:rPr>
        <w:t>dnnenv</w:t>
      </w:r>
      <w:r w:rsidRPr="007E7E9C">
        <w:rPr>
          <w:b/>
        </w:rPr>
        <w:t xml:space="preserve"> </w:t>
      </w:r>
      <w:r w:rsidRPr="00886A15">
        <w:rPr>
          <w:b/>
          <w:lang w:val="en-US"/>
        </w:rPr>
        <w:t>python</w:t>
      </w:r>
      <w:r w:rsidRPr="007E7E9C">
        <w:rPr>
          <w:b/>
        </w:rPr>
        <w:t xml:space="preserve">=3.7 </w:t>
      </w:r>
      <w:r w:rsidRPr="00886A15">
        <w:rPr>
          <w:b/>
          <w:lang w:val="en-US"/>
        </w:rPr>
        <w:t>numpy</w:t>
      </w:r>
      <w:r w:rsidRPr="007E7E9C">
        <w:rPr>
          <w:b/>
        </w:rPr>
        <w:t xml:space="preserve"> </w:t>
      </w:r>
      <w:r w:rsidRPr="00886A15">
        <w:rPr>
          <w:b/>
          <w:lang w:val="en-US"/>
        </w:rPr>
        <w:t>scipy</w:t>
      </w:r>
      <w:r w:rsidRPr="007E7E9C">
        <w:rPr>
          <w:b/>
        </w:rPr>
        <w:t xml:space="preserve"> </w:t>
      </w:r>
      <w:r w:rsidRPr="00886A15">
        <w:rPr>
          <w:b/>
          <w:lang w:val="en-US"/>
        </w:rPr>
        <w:t>spyder</w:t>
      </w:r>
      <w:r w:rsidRPr="007E7E9C">
        <w:rPr>
          <w:b/>
        </w:rPr>
        <w:t xml:space="preserve"> </w:t>
      </w:r>
    </w:p>
    <w:p w:rsidR="006B75DA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>
        <w:pict>
          <v:shape id="_x0000_i1027" type="#_x0000_t75" style="width:393.2pt;height:144.65pt">
            <v:imagedata r:id="rId6" o:title=""/>
          </v:shape>
        </w:pict>
      </w:r>
    </w:p>
    <w:p w:rsidR="006B75DA" w:rsidRDefault="006B75DA">
      <w:pPr>
        <w:pStyle w:val="normal0"/>
        <w:jc w:val="both"/>
      </w:pPr>
    </w:p>
    <w:p w:rsidR="006B75DA" w:rsidRPr="000812B1" w:rsidRDefault="006B75DA">
      <w:pPr>
        <w:pStyle w:val="normal0"/>
        <w:jc w:val="both"/>
      </w:pPr>
      <w:r>
        <w:t xml:space="preserve">После ее выполнения (требуется подключение к интернет, т.к. пакеты скачиваются перед установкой) будет создана среда </w:t>
      </w:r>
      <w:r>
        <w:rPr>
          <w:b/>
          <w:lang w:val="en-US"/>
        </w:rPr>
        <w:t>dnnenv</w:t>
      </w:r>
      <w:r>
        <w:rPr>
          <w:b/>
        </w:rPr>
        <w:t xml:space="preserve"> </w:t>
      </w:r>
      <w:r>
        <w:t>с установленным</w:t>
      </w:r>
      <w:r w:rsidRPr="000812B1">
        <w:rPr>
          <w:b/>
        </w:rPr>
        <w:t xml:space="preserve"> </w:t>
      </w:r>
      <w:r w:rsidRPr="00886A15">
        <w:rPr>
          <w:b/>
          <w:lang w:val="en-US"/>
        </w:rPr>
        <w:t>python</w:t>
      </w:r>
      <w:r>
        <w:rPr>
          <w:b/>
        </w:rPr>
        <w:t xml:space="preserve"> </w:t>
      </w:r>
      <w:r>
        <w:t xml:space="preserve">версии 3.7 и пакетами </w:t>
      </w:r>
      <w:r w:rsidRPr="00886A15">
        <w:rPr>
          <w:b/>
          <w:lang w:val="en-US"/>
        </w:rPr>
        <w:t>numpy</w:t>
      </w:r>
      <w:r w:rsidRPr="000812B1">
        <w:rPr>
          <w:b/>
        </w:rPr>
        <w:t xml:space="preserve"> </w:t>
      </w:r>
      <w:r w:rsidRPr="00886A15">
        <w:rPr>
          <w:b/>
          <w:lang w:val="en-US"/>
        </w:rPr>
        <w:t>scipy</w:t>
      </w:r>
      <w:r w:rsidRPr="000812B1">
        <w:rPr>
          <w:b/>
        </w:rPr>
        <w:t xml:space="preserve"> </w:t>
      </w:r>
      <w:r w:rsidRPr="000812B1">
        <w:t xml:space="preserve">и </w:t>
      </w:r>
      <w:r w:rsidRPr="000812B1">
        <w:rPr>
          <w:lang w:val="en-US"/>
        </w:rPr>
        <w:t>IDE</w:t>
      </w:r>
      <w:r w:rsidRPr="000812B1">
        <w:rPr>
          <w:b/>
        </w:rPr>
        <w:t xml:space="preserve"> </w:t>
      </w:r>
      <w:r>
        <w:rPr>
          <w:b/>
          <w:lang w:val="en-US"/>
        </w:rPr>
        <w:t>Spyder</w:t>
      </w:r>
      <w:r w:rsidRPr="000812B1">
        <w:rPr>
          <w:b/>
        </w:rPr>
        <w:t xml:space="preserve"> </w:t>
      </w:r>
      <w:r w:rsidRPr="000812B1">
        <w:t>последних версий.</w:t>
      </w:r>
    </w:p>
    <w:p w:rsidR="006B75DA" w:rsidRDefault="006B75DA">
      <w:pPr>
        <w:pStyle w:val="normal0"/>
        <w:jc w:val="both"/>
      </w:pPr>
    </w:p>
    <w:p w:rsidR="006B75DA" w:rsidRDefault="006B75DA">
      <w:pPr>
        <w:pStyle w:val="normal0"/>
        <w:jc w:val="both"/>
      </w:pPr>
      <w:r>
        <w:t xml:space="preserve">Посмотреть список установленных сред можно при помощи команды </w:t>
      </w:r>
    </w:p>
    <w:p w:rsidR="006B75DA" w:rsidRDefault="006B75DA">
      <w:pPr>
        <w:pStyle w:val="normal0"/>
        <w:jc w:val="both"/>
      </w:pPr>
    </w:p>
    <w:p w:rsidR="006B75DA" w:rsidRDefault="006B75DA" w:rsidP="000812B1">
      <w:pPr>
        <w:pStyle w:val="normal0"/>
        <w:jc w:val="both"/>
        <w:rPr>
          <w:b/>
          <w:lang w:val="en-US"/>
        </w:rPr>
      </w:pPr>
      <w:r>
        <w:rPr>
          <w:b/>
          <w:lang w:val="en-US"/>
        </w:rPr>
        <w:t>conda</w:t>
      </w:r>
      <w:r w:rsidRPr="000812B1">
        <w:rPr>
          <w:b/>
          <w:lang w:val="en-US"/>
        </w:rPr>
        <w:t xml:space="preserve"> </w:t>
      </w:r>
      <w:r>
        <w:rPr>
          <w:b/>
          <w:lang w:val="en-US"/>
        </w:rPr>
        <w:t>env list</w:t>
      </w:r>
    </w:p>
    <w:p w:rsidR="006B75DA" w:rsidRDefault="006B75DA" w:rsidP="000812B1">
      <w:pPr>
        <w:pStyle w:val="normal0"/>
        <w:jc w:val="both"/>
        <w:rPr>
          <w:b/>
          <w:lang w:val="en-US"/>
        </w:rPr>
      </w:pPr>
    </w:p>
    <w:p w:rsidR="006B75DA" w:rsidRDefault="006B75DA" w:rsidP="000812B1">
      <w:pPr>
        <w:pStyle w:val="normal0"/>
        <w:jc w:val="both"/>
        <w:rPr>
          <w:b/>
          <w:lang w:val="en-US"/>
        </w:rPr>
      </w:pPr>
      <w:r w:rsidRPr="0088413B">
        <w:rPr>
          <w:b/>
          <w:lang w:val="en-US"/>
        </w:rPr>
        <w:pict>
          <v:shape id="_x0000_i1028" type="#_x0000_t75" style="width:391.3pt;height:145.25pt">
            <v:imagedata r:id="rId7" o:title=""/>
          </v:shape>
        </w:pict>
      </w:r>
    </w:p>
    <w:p w:rsidR="006B75DA" w:rsidRPr="000812B1" w:rsidRDefault="006B75DA">
      <w:pPr>
        <w:pStyle w:val="normal0"/>
        <w:jc w:val="both"/>
        <w:rPr>
          <w:lang w:val="en-US"/>
        </w:rPr>
      </w:pPr>
    </w:p>
    <w:p w:rsidR="006B75DA" w:rsidRDefault="006B75DA">
      <w:pPr>
        <w:pStyle w:val="normal0"/>
        <w:jc w:val="both"/>
      </w:pPr>
      <w:r w:rsidRPr="0078354A">
        <w:t>Звездочкой отмечена активная среда выполн</w:t>
      </w:r>
      <w:r>
        <w:t>ен</w:t>
      </w:r>
      <w:r w:rsidRPr="0078354A">
        <w:t xml:space="preserve">ия, т.е. </w:t>
      </w:r>
      <w:r>
        <w:t>в которой выполняются текущие команды.</w:t>
      </w:r>
    </w:p>
    <w:p w:rsidR="006B75DA" w:rsidRDefault="006B75DA">
      <w:pPr>
        <w:pStyle w:val="normal0"/>
        <w:jc w:val="both"/>
      </w:pPr>
    </w:p>
    <w:p w:rsidR="006B75DA" w:rsidRPr="0078354A" w:rsidRDefault="006B75DA">
      <w:pPr>
        <w:pStyle w:val="normal0"/>
        <w:jc w:val="both"/>
      </w:pPr>
      <w:r>
        <w:t xml:space="preserve">Для активации новой среды используется команда </w:t>
      </w:r>
      <w:r w:rsidRPr="00886A15">
        <w:rPr>
          <w:b/>
          <w:lang w:val="en-US"/>
        </w:rPr>
        <w:t>conda</w:t>
      </w:r>
      <w:r w:rsidRPr="0078354A">
        <w:rPr>
          <w:b/>
        </w:rPr>
        <w:t xml:space="preserve"> </w:t>
      </w:r>
      <w:r>
        <w:rPr>
          <w:b/>
          <w:lang w:val="en-US"/>
        </w:rPr>
        <w:t>activate</w:t>
      </w:r>
      <w:r>
        <w:rPr>
          <w:b/>
        </w:rPr>
        <w:t xml:space="preserve"> </w:t>
      </w:r>
      <w:r>
        <w:t>после которой необходимо указать название активируемой среды</w:t>
      </w:r>
    </w:p>
    <w:p w:rsidR="006B75DA" w:rsidRPr="0078354A" w:rsidRDefault="006B75DA">
      <w:pPr>
        <w:pStyle w:val="normal0"/>
        <w:jc w:val="both"/>
      </w:pPr>
    </w:p>
    <w:p w:rsidR="006B75DA" w:rsidRPr="007E7E9C" w:rsidRDefault="006B75DA">
      <w:pPr>
        <w:pStyle w:val="normal0"/>
        <w:jc w:val="both"/>
        <w:rPr>
          <w:b/>
        </w:rPr>
      </w:pPr>
      <w:r w:rsidRPr="00886A15">
        <w:rPr>
          <w:b/>
          <w:lang w:val="en-US"/>
        </w:rPr>
        <w:t>conda</w:t>
      </w:r>
      <w:r w:rsidRPr="007E7E9C">
        <w:rPr>
          <w:b/>
        </w:rPr>
        <w:t xml:space="preserve"> </w:t>
      </w:r>
      <w:r>
        <w:rPr>
          <w:b/>
          <w:lang w:val="en-US"/>
        </w:rPr>
        <w:t>activate</w:t>
      </w:r>
      <w:r w:rsidRPr="007E7E9C">
        <w:rPr>
          <w:b/>
        </w:rPr>
        <w:t xml:space="preserve"> </w:t>
      </w:r>
      <w:r>
        <w:rPr>
          <w:b/>
          <w:lang w:val="en-US"/>
        </w:rPr>
        <w:t>dnnenv</w:t>
      </w:r>
    </w:p>
    <w:p w:rsidR="006B75DA" w:rsidRDefault="006B75DA">
      <w:pPr>
        <w:pStyle w:val="normal0"/>
        <w:jc w:val="both"/>
        <w:rPr>
          <w:b/>
        </w:rPr>
      </w:pPr>
    </w:p>
    <w:p w:rsidR="006B75DA" w:rsidRDefault="006B75DA">
      <w:pPr>
        <w:pStyle w:val="normal0"/>
        <w:jc w:val="both"/>
      </w:pPr>
      <w:r w:rsidRPr="0078354A">
        <w:t xml:space="preserve">Команда </w:t>
      </w:r>
      <w:r>
        <w:rPr>
          <w:b/>
          <w:lang w:val="en-US"/>
        </w:rPr>
        <w:t>conda</w:t>
      </w:r>
      <w:r w:rsidRPr="0078354A">
        <w:rPr>
          <w:b/>
        </w:rPr>
        <w:t xml:space="preserve"> </w:t>
      </w:r>
      <w:r>
        <w:rPr>
          <w:b/>
          <w:lang w:val="en-US"/>
        </w:rPr>
        <w:t>list</w:t>
      </w:r>
      <w:r>
        <w:rPr>
          <w:b/>
        </w:rPr>
        <w:t xml:space="preserve"> </w:t>
      </w:r>
      <w:r>
        <w:t>выведет на экран список установленных пакетов активной среды</w:t>
      </w:r>
    </w:p>
    <w:p w:rsidR="006B75DA" w:rsidRPr="0078354A" w:rsidRDefault="006B75DA">
      <w:pPr>
        <w:pStyle w:val="normal0"/>
        <w:jc w:val="both"/>
      </w:pPr>
      <w:r>
        <w:pict>
          <v:shape id="_x0000_i1029" type="#_x0000_t75" style="width:450.15pt;height:398.8pt">
            <v:imagedata r:id="rId8" o:title=""/>
          </v:shape>
        </w:pict>
      </w:r>
    </w:p>
    <w:p w:rsidR="006B75DA" w:rsidRDefault="006B75DA">
      <w:pPr>
        <w:pStyle w:val="normal0"/>
        <w:jc w:val="both"/>
        <w:rPr>
          <w:b/>
        </w:rPr>
      </w:pPr>
    </w:p>
    <w:p w:rsidR="006B75DA" w:rsidRDefault="006B75DA">
      <w:pPr>
        <w:pStyle w:val="normal0"/>
        <w:jc w:val="both"/>
      </w:pPr>
      <w:r w:rsidRPr="0078354A">
        <w:t xml:space="preserve">После </w:t>
      </w:r>
      <w:r>
        <w:t xml:space="preserve">выполнения указанных команд можно переходить к работе и запустить IDE Spyder выполнив команду </w:t>
      </w:r>
      <w:r w:rsidRPr="0078354A">
        <w:rPr>
          <w:b/>
        </w:rPr>
        <w:t>spyder</w:t>
      </w:r>
      <w:r>
        <w:t xml:space="preserve"> в активной среде.</w:t>
      </w:r>
    </w:p>
    <w:p w:rsidR="006B75DA" w:rsidRPr="0078354A" w:rsidRDefault="006B75DA">
      <w:pPr>
        <w:pStyle w:val="normal0"/>
        <w:jc w:val="both"/>
        <w:rPr>
          <w:b/>
        </w:rPr>
      </w:pPr>
      <w:r>
        <w:pict>
          <v:shape id="_x0000_i1030" type="#_x0000_t75" style="width:450.15pt;height:217.25pt">
            <v:imagedata r:id="rId9" o:title=""/>
          </v:shape>
        </w:pict>
      </w:r>
      <w:r>
        <w:br w:type="page"/>
      </w:r>
      <w:r w:rsidRPr="0078354A">
        <w:rPr>
          <w:b/>
        </w:rPr>
        <w:t>Дополнительные команды</w:t>
      </w:r>
    </w:p>
    <w:p w:rsidR="006B75DA" w:rsidRDefault="006B75DA">
      <w:pPr>
        <w:pStyle w:val="normal0"/>
        <w:jc w:val="both"/>
      </w:pPr>
    </w:p>
    <w:p w:rsidR="006B75DA" w:rsidRPr="0078354A" w:rsidRDefault="006B75DA">
      <w:pPr>
        <w:pStyle w:val="normal0"/>
        <w:jc w:val="both"/>
      </w:pPr>
      <w:r>
        <w:t>Список зависимостей среды можно экспортировать в файл, например, для переноса среды на другой компьютер</w:t>
      </w:r>
    </w:p>
    <w:p w:rsidR="006B75DA" w:rsidRPr="0078354A" w:rsidRDefault="006B75DA">
      <w:pPr>
        <w:pStyle w:val="normal0"/>
        <w:jc w:val="both"/>
        <w:rPr>
          <w:b/>
        </w:rPr>
      </w:pPr>
    </w:p>
    <w:p w:rsidR="006B75DA" w:rsidRPr="007E7E9C" w:rsidRDefault="006B75DA">
      <w:pPr>
        <w:pStyle w:val="normal0"/>
        <w:jc w:val="both"/>
        <w:rPr>
          <w:b/>
        </w:rPr>
      </w:pPr>
      <w:r w:rsidRPr="00B7461B">
        <w:rPr>
          <w:b/>
          <w:lang w:val="en-US"/>
        </w:rPr>
        <w:t>conda</w:t>
      </w:r>
      <w:r w:rsidRPr="007E7E9C">
        <w:rPr>
          <w:b/>
        </w:rPr>
        <w:t xml:space="preserve"> </w:t>
      </w:r>
      <w:r w:rsidRPr="00B7461B">
        <w:rPr>
          <w:b/>
          <w:lang w:val="en-US"/>
        </w:rPr>
        <w:t>env</w:t>
      </w:r>
      <w:r w:rsidRPr="007E7E9C">
        <w:rPr>
          <w:b/>
        </w:rPr>
        <w:t xml:space="preserve"> </w:t>
      </w:r>
      <w:r w:rsidRPr="00B7461B">
        <w:rPr>
          <w:b/>
          <w:lang w:val="en-US"/>
        </w:rPr>
        <w:t>export</w:t>
      </w:r>
      <w:r w:rsidRPr="007E7E9C">
        <w:rPr>
          <w:b/>
        </w:rPr>
        <w:t xml:space="preserve"> &gt; </w:t>
      </w:r>
      <w:r w:rsidRPr="00B7461B">
        <w:rPr>
          <w:b/>
          <w:lang w:val="en-US"/>
        </w:rPr>
        <w:t>environment</w:t>
      </w:r>
      <w:r w:rsidRPr="007E7E9C">
        <w:rPr>
          <w:b/>
        </w:rPr>
        <w:t>.</w:t>
      </w:r>
      <w:r w:rsidRPr="00B7461B">
        <w:rPr>
          <w:b/>
          <w:lang w:val="en-US"/>
        </w:rPr>
        <w:t>yml</w:t>
      </w:r>
    </w:p>
    <w:p w:rsidR="006B75DA" w:rsidRDefault="006B75DA">
      <w:pPr>
        <w:pStyle w:val="normal0"/>
        <w:jc w:val="both"/>
        <w:rPr>
          <w:b/>
        </w:rPr>
      </w:pPr>
    </w:p>
    <w:p w:rsidR="006B75DA" w:rsidRPr="0078354A" w:rsidRDefault="006B75DA">
      <w:pPr>
        <w:pStyle w:val="normal0"/>
        <w:jc w:val="both"/>
      </w:pPr>
      <w:r w:rsidRPr="0078354A">
        <w:t>Используя такой список можно создавать новую среду</w:t>
      </w:r>
      <w:r>
        <w:t xml:space="preserve"> с зависимостями, указанными в файле</w:t>
      </w:r>
      <w:r w:rsidRPr="0078354A">
        <w:t>:</w:t>
      </w:r>
    </w:p>
    <w:p w:rsidR="006B75DA" w:rsidRDefault="006B75DA" w:rsidP="0078354A">
      <w:pPr>
        <w:pStyle w:val="normal0"/>
        <w:jc w:val="both"/>
        <w:rPr>
          <w:b/>
        </w:rPr>
      </w:pPr>
    </w:p>
    <w:p w:rsidR="006B75DA" w:rsidRPr="007E7E9C" w:rsidRDefault="006B75DA" w:rsidP="0078354A">
      <w:pPr>
        <w:pStyle w:val="normal0"/>
        <w:jc w:val="both"/>
        <w:rPr>
          <w:b/>
          <w:lang w:val="en-US"/>
        </w:rPr>
      </w:pPr>
      <w:r w:rsidRPr="00B7461B">
        <w:rPr>
          <w:b/>
          <w:lang w:val="en-US"/>
        </w:rPr>
        <w:t>conda</w:t>
      </w:r>
      <w:r w:rsidRPr="007E7E9C">
        <w:rPr>
          <w:b/>
          <w:lang w:val="en-US"/>
        </w:rPr>
        <w:t xml:space="preserve"> </w:t>
      </w:r>
      <w:r w:rsidRPr="00B7461B">
        <w:rPr>
          <w:b/>
          <w:lang w:val="en-US"/>
        </w:rPr>
        <w:t>env</w:t>
      </w:r>
      <w:r w:rsidRPr="007E7E9C">
        <w:rPr>
          <w:b/>
          <w:lang w:val="en-US"/>
        </w:rPr>
        <w:t xml:space="preserve"> </w:t>
      </w:r>
      <w:r w:rsidRPr="00B7461B">
        <w:rPr>
          <w:b/>
          <w:lang w:val="en-US"/>
        </w:rPr>
        <w:t>create</w:t>
      </w:r>
      <w:r w:rsidRPr="007E7E9C">
        <w:rPr>
          <w:b/>
          <w:lang w:val="en-US"/>
        </w:rPr>
        <w:t xml:space="preserve"> -</w:t>
      </w:r>
      <w:r w:rsidRPr="00B7461B">
        <w:rPr>
          <w:b/>
          <w:lang w:val="en-US"/>
        </w:rPr>
        <w:t>f</w:t>
      </w:r>
      <w:r w:rsidRPr="007E7E9C">
        <w:rPr>
          <w:b/>
          <w:lang w:val="en-US"/>
        </w:rPr>
        <w:t xml:space="preserve"> </w:t>
      </w:r>
      <w:r w:rsidRPr="00B7461B">
        <w:rPr>
          <w:b/>
          <w:lang w:val="en-US"/>
        </w:rPr>
        <w:t>environment</w:t>
      </w:r>
      <w:r w:rsidRPr="007E7E9C">
        <w:rPr>
          <w:b/>
          <w:lang w:val="en-US"/>
        </w:rPr>
        <w:t>.</w:t>
      </w:r>
      <w:r w:rsidRPr="00B7461B">
        <w:rPr>
          <w:b/>
          <w:lang w:val="en-US"/>
        </w:rPr>
        <w:t>yml</w:t>
      </w:r>
    </w:p>
    <w:p w:rsidR="006B75DA" w:rsidRPr="007E7E9C" w:rsidRDefault="006B75DA">
      <w:pPr>
        <w:pStyle w:val="normal0"/>
        <w:jc w:val="both"/>
        <w:rPr>
          <w:b/>
          <w:lang w:val="en-US"/>
        </w:rPr>
      </w:pPr>
    </w:p>
    <w:p w:rsidR="006B75DA" w:rsidRPr="0078354A" w:rsidRDefault="006B75DA">
      <w:pPr>
        <w:pStyle w:val="normal0"/>
        <w:jc w:val="both"/>
      </w:pPr>
      <w:r w:rsidRPr="0078354A">
        <w:t>Деактивиуется среда командой:</w:t>
      </w:r>
    </w:p>
    <w:p w:rsidR="006B75DA" w:rsidRPr="007E7E9C" w:rsidRDefault="006B75DA">
      <w:pPr>
        <w:pStyle w:val="normal0"/>
        <w:jc w:val="both"/>
        <w:rPr>
          <w:b/>
        </w:rPr>
      </w:pPr>
      <w:r>
        <w:rPr>
          <w:b/>
          <w:lang w:val="en-US"/>
        </w:rPr>
        <w:t>deactivate</w:t>
      </w:r>
    </w:p>
    <w:p w:rsidR="006B75DA" w:rsidRDefault="006B75DA">
      <w:pPr>
        <w:pStyle w:val="normal0"/>
        <w:jc w:val="both"/>
      </w:pPr>
    </w:p>
    <w:p w:rsidR="006B75DA" w:rsidRPr="0078354A" w:rsidRDefault="006B75DA" w:rsidP="0078354A">
      <w:pPr>
        <w:pStyle w:val="normal0"/>
        <w:jc w:val="both"/>
      </w:pPr>
      <w:r>
        <w:t>Удаляется</w:t>
      </w:r>
      <w:r w:rsidRPr="0078354A">
        <w:t xml:space="preserve"> среда командой:</w:t>
      </w:r>
    </w:p>
    <w:p w:rsidR="006B75DA" w:rsidRPr="0078354A" w:rsidRDefault="006B75DA">
      <w:pPr>
        <w:pStyle w:val="normal0"/>
        <w:jc w:val="both"/>
        <w:rPr>
          <w:b/>
        </w:rPr>
      </w:pPr>
      <w:r w:rsidRPr="00B7461B">
        <w:rPr>
          <w:b/>
          <w:lang w:val="en-US"/>
        </w:rPr>
        <w:t>conda</w:t>
      </w:r>
      <w:r w:rsidRPr="0078354A">
        <w:rPr>
          <w:b/>
        </w:rPr>
        <w:t xml:space="preserve"> </w:t>
      </w:r>
      <w:r w:rsidRPr="00B7461B">
        <w:rPr>
          <w:b/>
          <w:lang w:val="en-US"/>
        </w:rPr>
        <w:t>remove</w:t>
      </w:r>
      <w:r w:rsidRPr="0078354A">
        <w:rPr>
          <w:b/>
        </w:rPr>
        <w:t xml:space="preserve"> --</w:t>
      </w:r>
      <w:r w:rsidRPr="00B7461B">
        <w:rPr>
          <w:b/>
          <w:lang w:val="en-US"/>
        </w:rPr>
        <w:t>name</w:t>
      </w:r>
      <w:r w:rsidRPr="0078354A">
        <w:rPr>
          <w:b/>
        </w:rPr>
        <w:t xml:space="preserve"> </w:t>
      </w:r>
      <w:r>
        <w:rPr>
          <w:b/>
          <w:lang w:val="en-US"/>
        </w:rPr>
        <w:t>dnnenv</w:t>
      </w:r>
      <w:r w:rsidRPr="0078354A">
        <w:rPr>
          <w:b/>
        </w:rPr>
        <w:t xml:space="preserve"> --</w:t>
      </w:r>
      <w:r w:rsidRPr="00B7461B">
        <w:rPr>
          <w:b/>
          <w:lang w:val="en-US"/>
        </w:rPr>
        <w:t>all</w:t>
      </w:r>
    </w:p>
    <w:p w:rsidR="006B75DA" w:rsidRPr="0078354A" w:rsidRDefault="006B75DA">
      <w:pPr>
        <w:pStyle w:val="normal0"/>
        <w:jc w:val="both"/>
      </w:pPr>
    </w:p>
    <w:p w:rsidR="006B75DA" w:rsidRPr="0078354A" w:rsidRDefault="006B75DA">
      <w:pPr>
        <w:pStyle w:val="normal0"/>
        <w:jc w:val="both"/>
      </w:pPr>
      <w:r w:rsidRPr="007E7E9C">
        <w:t xml:space="preserve">Клонирование </w:t>
      </w:r>
      <w:r>
        <w:t>существующей</w:t>
      </w:r>
      <w:r w:rsidRPr="007E7E9C">
        <w:t xml:space="preserve"> среды</w:t>
      </w:r>
      <w:r>
        <w:t xml:space="preserve"> в новую</w:t>
      </w:r>
    </w:p>
    <w:p w:rsidR="006B75DA" w:rsidRPr="007E7E9C" w:rsidRDefault="006B75DA">
      <w:pPr>
        <w:pStyle w:val="normal0"/>
        <w:jc w:val="both"/>
      </w:pPr>
    </w:p>
    <w:p w:rsidR="006B75DA" w:rsidRDefault="006B75DA">
      <w:pPr>
        <w:pStyle w:val="normal0"/>
        <w:jc w:val="both"/>
        <w:rPr>
          <w:b/>
          <w:lang w:val="en-US"/>
        </w:rPr>
      </w:pPr>
      <w:r w:rsidRPr="00886A15">
        <w:rPr>
          <w:b/>
          <w:lang w:val="en-US"/>
        </w:rPr>
        <w:t xml:space="preserve">conda create --name </w:t>
      </w:r>
      <w:r>
        <w:rPr>
          <w:b/>
          <w:lang w:val="en-US"/>
        </w:rPr>
        <w:t>dnn</w:t>
      </w:r>
      <w:r w:rsidRPr="00DC7879">
        <w:rPr>
          <w:b/>
          <w:lang w:val="en-US"/>
        </w:rPr>
        <w:t>env</w:t>
      </w:r>
      <w:r w:rsidRPr="00886A15">
        <w:rPr>
          <w:b/>
          <w:lang w:val="en-US"/>
        </w:rPr>
        <w:t xml:space="preserve"> --clone </w:t>
      </w:r>
      <w:r w:rsidRPr="00086472">
        <w:rPr>
          <w:b/>
          <w:lang w:val="en-US"/>
        </w:rPr>
        <w:t>base</w:t>
      </w:r>
    </w:p>
    <w:p w:rsidR="006B75DA" w:rsidRDefault="006B75DA">
      <w:pPr>
        <w:pStyle w:val="normal0"/>
        <w:jc w:val="both"/>
        <w:rPr>
          <w:b/>
          <w:lang w:val="en-US"/>
        </w:rPr>
      </w:pPr>
    </w:p>
    <w:p w:rsidR="006B75DA" w:rsidRDefault="006B75DA">
      <w:pPr>
        <w:pStyle w:val="normal0"/>
        <w:jc w:val="both"/>
        <w:rPr>
          <w:b/>
          <w:lang w:val="en-US"/>
        </w:rPr>
      </w:pPr>
      <w:r w:rsidRPr="00886A15">
        <w:rPr>
          <w:b/>
          <w:lang w:val="en-US"/>
        </w:rPr>
        <w:t>conda</w:t>
      </w:r>
      <w:r>
        <w:rPr>
          <w:b/>
          <w:lang w:val="en-US"/>
        </w:rPr>
        <w:t xml:space="preserve"> activate dnn</w:t>
      </w:r>
      <w:r w:rsidRPr="00DC7879">
        <w:rPr>
          <w:b/>
          <w:lang w:val="en-US"/>
        </w:rPr>
        <w:t>env</w:t>
      </w:r>
    </w:p>
    <w:p w:rsidR="006B75DA" w:rsidRDefault="006B75DA">
      <w:pPr>
        <w:pStyle w:val="normal0"/>
        <w:jc w:val="both"/>
        <w:rPr>
          <w:b/>
          <w:lang w:val="en-US"/>
        </w:rPr>
      </w:pPr>
    </w:p>
    <w:p w:rsidR="006B75DA" w:rsidRDefault="006B75DA">
      <w:pPr>
        <w:pStyle w:val="normal0"/>
        <w:jc w:val="both"/>
        <w:rPr>
          <w:b/>
          <w:lang w:val="en-US"/>
        </w:rPr>
      </w:pPr>
    </w:p>
    <w:p w:rsidR="006B75DA" w:rsidRPr="00DC7879" w:rsidRDefault="006B75DA">
      <w:pPr>
        <w:pStyle w:val="normal0"/>
        <w:jc w:val="both"/>
        <w:rPr>
          <w:b/>
        </w:rPr>
      </w:pPr>
      <w:r w:rsidRPr="00DC7879">
        <w:rPr>
          <w:b/>
        </w:rPr>
        <w:t>Задание:</w:t>
      </w:r>
    </w:p>
    <w:p w:rsidR="006B75DA" w:rsidRDefault="006B75DA">
      <w:pPr>
        <w:pStyle w:val="normal0"/>
        <w:jc w:val="both"/>
        <w:rPr>
          <w:lang w:val="en-US"/>
        </w:rPr>
      </w:pPr>
    </w:p>
    <w:p w:rsidR="006B75DA" w:rsidRPr="00DC7879" w:rsidRDefault="006B75DA">
      <w:pPr>
        <w:pStyle w:val="normal0"/>
        <w:jc w:val="both"/>
      </w:pPr>
      <w:r w:rsidRPr="00DC7879">
        <w:t>0 Вы находитесь в командной строке (</w:t>
      </w:r>
      <w:r w:rsidRPr="00DC7879">
        <w:rPr>
          <w:lang w:val="en-US"/>
        </w:rPr>
        <w:t>Anaconda</w:t>
      </w:r>
      <w:r w:rsidRPr="00DC7879">
        <w:t xml:space="preserve"> </w:t>
      </w:r>
      <w:r w:rsidRPr="00DC7879">
        <w:rPr>
          <w:lang w:val="en-US"/>
        </w:rPr>
        <w:t>Prompt</w:t>
      </w:r>
      <w:r w:rsidRPr="00DC7879">
        <w:t>), если нет, запустите её.</w:t>
      </w:r>
    </w:p>
    <w:p w:rsidR="006B75DA" w:rsidRPr="00DC7879" w:rsidRDefault="006B75DA">
      <w:pPr>
        <w:pStyle w:val="normal0"/>
        <w:jc w:val="both"/>
      </w:pPr>
      <w:r w:rsidRPr="00DC7879">
        <w:t xml:space="preserve">1 Создайте среду с названием </w:t>
      </w:r>
      <w:r w:rsidRPr="00DC7879">
        <w:rPr>
          <w:b/>
        </w:rPr>
        <w:t>dnnlab</w:t>
      </w:r>
      <w:r w:rsidRPr="00DC7879">
        <w:t xml:space="preserve"> путем клонирования базовой среды.</w:t>
      </w:r>
    </w:p>
    <w:p w:rsidR="006B75DA" w:rsidRPr="00DC7879" w:rsidRDefault="006B75DA">
      <w:pPr>
        <w:pStyle w:val="normal0"/>
        <w:jc w:val="both"/>
      </w:pPr>
      <w:r w:rsidRPr="00DC7879">
        <w:t>2 Активируете созданную среду.</w:t>
      </w:r>
    </w:p>
    <w:p w:rsidR="006B75DA" w:rsidRPr="00DC7879" w:rsidRDefault="006B75DA">
      <w:pPr>
        <w:pStyle w:val="normal0"/>
        <w:jc w:val="both"/>
      </w:pPr>
      <w:r w:rsidRPr="00DC7879">
        <w:t xml:space="preserve">3 Скачайте из репозитория или гуглдиска файл </w:t>
      </w:r>
      <w:r w:rsidRPr="00DC7879">
        <w:rPr>
          <w:b/>
        </w:rPr>
        <w:t>test.</w:t>
      </w:r>
      <w:r w:rsidRPr="00DC7879">
        <w:rPr>
          <w:b/>
          <w:lang w:val="en-US"/>
        </w:rPr>
        <w:t>py</w:t>
      </w:r>
      <w:r w:rsidRPr="00D828F2">
        <w:t>.</w:t>
      </w:r>
    </w:p>
    <w:p w:rsidR="006B75DA" w:rsidRPr="00DC7879" w:rsidRDefault="006B75DA">
      <w:pPr>
        <w:pStyle w:val="normal0"/>
        <w:jc w:val="both"/>
      </w:pPr>
      <w:r w:rsidRPr="00DC7879">
        <w:t xml:space="preserve">4 Измените текущий каталог на тот, куда скачан файл </w:t>
      </w:r>
      <w:r w:rsidRPr="00D828F2">
        <w:rPr>
          <w:b/>
        </w:rPr>
        <w:t>test.</w:t>
      </w:r>
      <w:r w:rsidRPr="00D828F2">
        <w:rPr>
          <w:b/>
          <w:lang w:val="en-US"/>
        </w:rPr>
        <w:t>py</w:t>
      </w:r>
      <w:r w:rsidRPr="00DC7879">
        <w:t>.</w:t>
      </w:r>
    </w:p>
    <w:p w:rsidR="006B75DA" w:rsidRPr="00F072A6" w:rsidRDefault="006B75DA">
      <w:pPr>
        <w:pStyle w:val="normal0"/>
        <w:jc w:val="both"/>
      </w:pPr>
      <w:r w:rsidRPr="00DC7879">
        <w:t>5 Запустите</w:t>
      </w:r>
      <w:r w:rsidRPr="00D828F2">
        <w:rPr>
          <w:b/>
        </w:rPr>
        <w:t xml:space="preserve"> test.</w:t>
      </w:r>
      <w:r w:rsidRPr="00D828F2">
        <w:rPr>
          <w:b/>
          <w:lang w:val="en-US"/>
        </w:rPr>
        <w:t>py</w:t>
      </w:r>
      <w:r w:rsidRPr="00D828F2">
        <w:rPr>
          <w:b/>
        </w:rPr>
        <w:t xml:space="preserve"> </w:t>
      </w:r>
      <w:r w:rsidRPr="00DC7879">
        <w:t xml:space="preserve">на выполнение из командной строки командой </w:t>
      </w:r>
      <w:r w:rsidRPr="00D828F2">
        <w:rPr>
          <w:b/>
        </w:rPr>
        <w:t>python test.py</w:t>
      </w:r>
      <w:r w:rsidRPr="00DC7879">
        <w:t>.</w:t>
      </w:r>
      <w:r w:rsidRPr="00F072A6">
        <w:t>, должно появиться сообщение с названием текущей среды.</w:t>
      </w:r>
    </w:p>
    <w:p w:rsidR="006B75DA" w:rsidRPr="00F072A6" w:rsidRDefault="006B75DA">
      <w:pPr>
        <w:pStyle w:val="normal0"/>
        <w:jc w:val="both"/>
      </w:pPr>
    </w:p>
    <w:p w:rsidR="006B75DA" w:rsidRPr="00DC7879" w:rsidRDefault="006B75DA">
      <w:pPr>
        <w:pStyle w:val="normal0"/>
        <w:jc w:val="both"/>
        <w:rPr>
          <w:b/>
        </w:rPr>
      </w:pPr>
    </w:p>
    <w:p w:rsidR="006B75DA" w:rsidRPr="00DC7879" w:rsidRDefault="006B75DA">
      <w:pPr>
        <w:pStyle w:val="normal0"/>
        <w:jc w:val="both"/>
        <w:rPr>
          <w:b/>
        </w:rPr>
      </w:pPr>
    </w:p>
    <w:sectPr w:rsidR="006B75DA" w:rsidRPr="00DC787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21269F"/>
    <w:rsid w:val="00244F55"/>
    <w:rsid w:val="004A2C1A"/>
    <w:rsid w:val="005579FE"/>
    <w:rsid w:val="005C3ED3"/>
    <w:rsid w:val="00651617"/>
    <w:rsid w:val="006725FF"/>
    <w:rsid w:val="006B75DA"/>
    <w:rsid w:val="0078354A"/>
    <w:rsid w:val="007867E3"/>
    <w:rsid w:val="007E6A7B"/>
    <w:rsid w:val="007E7E9C"/>
    <w:rsid w:val="008277BF"/>
    <w:rsid w:val="0088413B"/>
    <w:rsid w:val="00886A15"/>
    <w:rsid w:val="00897A48"/>
    <w:rsid w:val="008F5A81"/>
    <w:rsid w:val="00942C0E"/>
    <w:rsid w:val="00994205"/>
    <w:rsid w:val="00996964"/>
    <w:rsid w:val="009D3540"/>
    <w:rsid w:val="00A70F1B"/>
    <w:rsid w:val="00B10CAB"/>
    <w:rsid w:val="00B7461B"/>
    <w:rsid w:val="00BD6817"/>
    <w:rsid w:val="00C62149"/>
    <w:rsid w:val="00D0587F"/>
    <w:rsid w:val="00D828F2"/>
    <w:rsid w:val="00DB61F0"/>
    <w:rsid w:val="00DC7879"/>
    <w:rsid w:val="00F07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817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0">
    <w:name w:val="normal"/>
    <w:uiPriority w:val="99"/>
    <w:rsid w:val="009D3540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DefaultParagraphFont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91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74</TotalTime>
  <Pages>4</Pages>
  <Words>442</Words>
  <Characters>2523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ПользовательHP</cp:lastModifiedBy>
  <cp:revision>6</cp:revision>
  <dcterms:created xsi:type="dcterms:W3CDTF">2023-02-16T05:36:00Z</dcterms:created>
  <dcterms:modified xsi:type="dcterms:W3CDTF">2025-02-10T10:00:00Z</dcterms:modified>
</cp:coreProperties>
</file>